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CEAF7" w:themeColor="text2" w:themeTint="19"/>
  <w:body>
    <w:sdt>
      <w:sdtPr>
        <w:id w:val="1318846910"/>
        <w:docPartObj>
          <w:docPartGallery w:val="Cover Pages"/>
          <w:docPartUnique/>
        </w:docPartObj>
      </w:sdtPr>
      <w:sdtContent>
        <w:p w14:paraId="015E2603" w14:textId="77777777" w:rsidR="00147CC1" w:rsidRDefault="00147CC1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DDF3D59" wp14:editId="2E519A4C">
                    <wp:simplePos x="0" y="0"/>
                    <wp:positionH relativeFrom="margin">
                      <wp:posOffset>-514350</wp:posOffset>
                    </wp:positionH>
                    <wp:positionV relativeFrom="page">
                      <wp:posOffset>6985</wp:posOffset>
                    </wp:positionV>
                    <wp:extent cx="6858000" cy="7638415"/>
                    <wp:effectExtent l="0" t="0" r="7620" b="0"/>
                    <wp:wrapNone/>
                    <wp:docPr id="125" name="Group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638415"/>
                              <a:chOff x="0" y="-363342"/>
                              <a:chExt cx="5561330" cy="5840657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-363342"/>
                                <a:ext cx="5557520" cy="5840657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1312962E" w14:textId="73F8BEBE" w:rsidR="00147CC1" w:rsidRDefault="00000000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itl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F454B3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TASK 03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7DDF3D59" id="Group 126" o:spid="_x0000_s1026" style="position:absolute;margin-left:-40.5pt;margin-top:.55pt;width:540pt;height:601.45pt;z-index:-251657216;mso-width-percent:1154;mso-position-horizontal-relative:margin;mso-position-vertical-relative:page;mso-width-percent:1154;mso-width-relative:margin" coordorigin=",-3633" coordsize="55613,584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">
                    <o:lock v:ext="edit" aspectratio="t"/>
                    <v:shape id="Freeform 10" o:spid="_x0000_s1027" style="position:absolute;top:-3633;width:55575;height:58406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5373404;872222,5548624;5557520,5373404;5557520,5148122;5557520,0;0,0" o:connectangles="0,0,0,0,0,0,0" textboxrect="0,0,720,700"/>
                      <v:textbox inset="1in,86.4pt,86.4pt,86.4pt">
                        <w:txbxContent>
                          <w:p w14:paraId="1312962E" w14:textId="73F8BEBE" w:rsidR="00147CC1" w:rsidRDefault="00000000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F454B3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TASK 03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</w:p>
        <w:p w14:paraId="13E4FE76" w14:textId="77777777" w:rsidR="00147CC1" w:rsidRDefault="00147CC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9C2048C" wp14:editId="00356A9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762C2033" w14:textId="77777777" w:rsidR="00147CC1" w:rsidRDefault="00147CC1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K25-0064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5DC4DCD" w14:textId="69852555" w:rsidR="00147CC1" w:rsidRDefault="00F454B3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Sarim Raza ansari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9C2048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9" o:spid="_x0000_s1029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Cq9B82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762C2033" w14:textId="77777777" w:rsidR="00147CC1" w:rsidRDefault="00147CC1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K25-0064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5DC4DCD" w14:textId="69852555" w:rsidR="00147CC1" w:rsidRDefault="00F454B3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Sarim Raza ansari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0EA6D67" wp14:editId="7C73E1F4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C519F78" w14:textId="77777777" w:rsidR="00147CC1" w:rsidRDefault="00147CC1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BAI-2A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40EA6D67" id="Rectangle 130" o:spid="_x0000_s1030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C519F78" w14:textId="77777777" w:rsidR="00147CC1" w:rsidRDefault="00147CC1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BAI-2A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14:paraId="53029F47" w14:textId="02435EC0" w:rsidR="00414CFB" w:rsidRDefault="00233549" w:rsidP="00233549">
      <w:pPr>
        <w:pStyle w:val="H2"/>
      </w:pPr>
      <w:r>
        <w:lastRenderedPageBreak/>
        <w:t>Task 01:</w:t>
      </w:r>
    </w:p>
    <w:p w14:paraId="6AD8DB4B" w14:textId="40FA4599" w:rsidR="00233549" w:rsidRDefault="00233549" w:rsidP="00233549">
      <w:r>
        <w:rPr>
          <w:b/>
          <w:bCs/>
        </w:rPr>
        <w:t xml:space="preserve">EAX: </w:t>
      </w:r>
      <w:r>
        <w:t xml:space="preserve">A </w:t>
      </w:r>
      <w:proofErr w:type="gramStart"/>
      <w:r>
        <w:t>32 bit</w:t>
      </w:r>
      <w:proofErr w:type="gramEnd"/>
      <w:r>
        <w:t xml:space="preserve"> register used to perform arithmetic operations and storing values.</w:t>
      </w:r>
      <w:r>
        <w:br/>
      </w:r>
      <w:r>
        <w:rPr>
          <w:b/>
          <w:bCs/>
        </w:rPr>
        <w:t xml:space="preserve">EBX: </w:t>
      </w:r>
      <w:r>
        <w:t xml:space="preserve">A </w:t>
      </w:r>
      <w:proofErr w:type="gramStart"/>
      <w:r>
        <w:t>32 bit</w:t>
      </w:r>
      <w:proofErr w:type="gramEnd"/>
      <w:r>
        <w:t xml:space="preserve"> register use to hold values.</w:t>
      </w:r>
      <w:r>
        <w:br/>
      </w:r>
      <w:r>
        <w:rPr>
          <w:b/>
          <w:bCs/>
        </w:rPr>
        <w:t xml:space="preserve">ECX: </w:t>
      </w:r>
      <w:r>
        <w:t xml:space="preserve">A </w:t>
      </w:r>
      <w:proofErr w:type="gramStart"/>
      <w:r>
        <w:t>32 bit</w:t>
      </w:r>
      <w:proofErr w:type="gramEnd"/>
      <w:r>
        <w:t xml:space="preserve"> register used as counter.</w:t>
      </w:r>
      <w:r>
        <w:br/>
      </w:r>
      <w:r>
        <w:rPr>
          <w:b/>
          <w:bCs/>
        </w:rPr>
        <w:t xml:space="preserve">EDX: </w:t>
      </w:r>
      <w:r>
        <w:t>A 32 bit register use to hold data and perform input/output operations.</w:t>
      </w:r>
    </w:p>
    <w:p w14:paraId="5118D6EE" w14:textId="6E0C64E0" w:rsidR="00233549" w:rsidRPr="00233549" w:rsidRDefault="004F5776" w:rsidP="00233549">
      <w:r w:rsidRPr="004F5776">
        <w:drawing>
          <wp:inline distT="0" distB="0" distL="0" distR="0" wp14:anchorId="6C86E161" wp14:editId="7BCF074C">
            <wp:extent cx="3212327" cy="2379915"/>
            <wp:effectExtent l="0" t="0" r="7620" b="1905"/>
            <wp:docPr id="952356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356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8938" cy="2384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15F2C" w14:textId="1670399B" w:rsidR="004F5776" w:rsidRDefault="004F5776" w:rsidP="004F5776">
      <w:r>
        <w:rPr>
          <w:b/>
          <w:bCs/>
        </w:rPr>
        <w:t xml:space="preserve">ECX: </w:t>
      </w:r>
      <w:r>
        <w:t>It is commonly use in counters.</w:t>
      </w:r>
      <w:r>
        <w:br/>
      </w:r>
      <w:r>
        <w:rPr>
          <w:b/>
          <w:bCs/>
        </w:rPr>
        <w:t xml:space="preserve">EDX: </w:t>
      </w:r>
      <w:r>
        <w:t>Use in input/output operations.</w:t>
      </w:r>
    </w:p>
    <w:p w14:paraId="4E974829" w14:textId="1D969D74" w:rsidR="004F5776" w:rsidRDefault="004F5776" w:rsidP="004F5776">
      <w:pPr>
        <w:pStyle w:val="H2"/>
      </w:pPr>
      <w:r>
        <w:t>Task 02:</w:t>
      </w:r>
    </w:p>
    <w:p w14:paraId="58AFF3F7" w14:textId="77777777" w:rsidR="004F5776" w:rsidRPr="004F5776" w:rsidRDefault="004F5776" w:rsidP="004F5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F577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.data</w:t>
      </w:r>
    </w:p>
    <w:p w14:paraId="712F3FB1" w14:textId="77777777" w:rsidR="004F5776" w:rsidRPr="004F5776" w:rsidRDefault="004F5776" w:rsidP="004F5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CAB57E5" w14:textId="77777777" w:rsidR="004F5776" w:rsidRPr="004F5776" w:rsidRDefault="004F5776" w:rsidP="004F5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proofErr w:type="spellStart"/>
      <w:r w:rsidRPr="004F577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rollNo</w:t>
      </w:r>
      <w:proofErr w:type="spellEnd"/>
      <w:r w:rsidRPr="004F577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WORD 2201            </w:t>
      </w:r>
      <w:proofErr w:type="gramStart"/>
      <w:r w:rsidRPr="004F577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;</w:t>
      </w:r>
      <w:proofErr w:type="gramEnd"/>
      <w:r w:rsidRPr="004F577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Stores the student's roll number</w:t>
      </w:r>
    </w:p>
    <w:p w14:paraId="1457C9EE" w14:textId="77777777" w:rsidR="004F5776" w:rsidRPr="004F5776" w:rsidRDefault="004F5776" w:rsidP="004F5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F577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marks       BYTE 87              </w:t>
      </w:r>
      <w:proofErr w:type="gramStart"/>
      <w:r w:rsidRPr="004F577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;</w:t>
      </w:r>
      <w:proofErr w:type="gramEnd"/>
      <w:r w:rsidRPr="004F577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Stores the student's marks out of 100</w:t>
      </w:r>
    </w:p>
    <w:p w14:paraId="06EA6BDB" w14:textId="77777777" w:rsidR="004F5776" w:rsidRPr="004F5776" w:rsidRDefault="004F5776" w:rsidP="004F5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proofErr w:type="spellStart"/>
      <w:r w:rsidRPr="004F577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studentName</w:t>
      </w:r>
      <w:proofErr w:type="spellEnd"/>
      <w:r w:rsidRPr="004F577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BYTE "Ali Raza", 0   </w:t>
      </w:r>
      <w:proofErr w:type="gramStart"/>
      <w:r w:rsidRPr="004F577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;</w:t>
      </w:r>
      <w:proofErr w:type="gramEnd"/>
      <w:r w:rsidRPr="004F577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Stores the student's name, null-terminated</w:t>
      </w:r>
    </w:p>
    <w:p w14:paraId="6A387378" w14:textId="77777777" w:rsidR="004F5776" w:rsidRPr="004F5776" w:rsidRDefault="004F5776" w:rsidP="004F5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F577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grade       </w:t>
      </w:r>
      <w:proofErr w:type="gramStart"/>
      <w:r w:rsidRPr="004F577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BYTE ?</w:t>
      </w:r>
      <w:proofErr w:type="gramEnd"/>
      <w:r w:rsidRPr="004F577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</w:t>
      </w:r>
      <w:proofErr w:type="gramStart"/>
      <w:r w:rsidRPr="004F577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;</w:t>
      </w:r>
      <w:proofErr w:type="gramEnd"/>
      <w:r w:rsidRPr="004F577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Uninitialized byte for the student's grade</w:t>
      </w:r>
    </w:p>
    <w:p w14:paraId="0042B812" w14:textId="77777777" w:rsidR="004F5776" w:rsidRDefault="004F5776" w:rsidP="004F5776"/>
    <w:p w14:paraId="4C1780A4" w14:textId="184C2D7D" w:rsidR="004F5776" w:rsidRDefault="004F5776" w:rsidP="004F5776">
      <w:pPr>
        <w:pStyle w:val="H2"/>
      </w:pPr>
      <w:r>
        <w:t>Task 03:</w:t>
      </w:r>
    </w:p>
    <w:p w14:paraId="4756EF3F" w14:textId="77777777" w:rsidR="004F5776" w:rsidRPr="004F5776" w:rsidRDefault="004F5776" w:rsidP="004F5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F577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.data</w:t>
      </w:r>
    </w:p>
    <w:p w14:paraId="6D252CDC" w14:textId="77777777" w:rsidR="004F5776" w:rsidRPr="004F5776" w:rsidRDefault="004F5776" w:rsidP="004F5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636E01E" w14:textId="77777777" w:rsidR="004F5776" w:rsidRPr="004F5776" w:rsidRDefault="004F5776" w:rsidP="004F5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F577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 Attendance of students from Monday to Friday</w:t>
      </w:r>
    </w:p>
    <w:p w14:paraId="4240C3D4" w14:textId="77777777" w:rsidR="004F5776" w:rsidRPr="004F5776" w:rsidRDefault="004F5776" w:rsidP="004F5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F577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attendance BYTE 30, 28, 32, 25, 29</w:t>
      </w:r>
    </w:p>
    <w:p w14:paraId="49A56931" w14:textId="77777777" w:rsidR="004F5776" w:rsidRPr="004F5776" w:rsidRDefault="004F5776" w:rsidP="004F5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9C15A16" w14:textId="77777777" w:rsidR="004F5776" w:rsidRPr="004F5776" w:rsidRDefault="004F5776" w:rsidP="004F5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F577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 Five empty/uninitialized bytes for future seat information</w:t>
      </w:r>
    </w:p>
    <w:p w14:paraId="39A9DD4D" w14:textId="77777777" w:rsidR="004F5776" w:rsidRPr="004F5776" w:rsidRDefault="004F5776" w:rsidP="004F5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proofErr w:type="spellStart"/>
      <w:r w:rsidRPr="004F577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emptySeats</w:t>
      </w:r>
      <w:proofErr w:type="spellEnd"/>
      <w:r w:rsidRPr="004F577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BYTE 5 DUP(?)</w:t>
      </w:r>
    </w:p>
    <w:p w14:paraId="796F4AEF" w14:textId="77777777" w:rsidR="00414CFB" w:rsidRDefault="00414CFB"/>
    <w:p w14:paraId="4681C09F" w14:textId="463F4BD1" w:rsidR="004F5776" w:rsidRDefault="004F5776" w:rsidP="004F5776">
      <w:pPr>
        <w:pStyle w:val="H2"/>
      </w:pPr>
      <w:r>
        <w:t>Task 04:</w:t>
      </w:r>
    </w:p>
    <w:p w14:paraId="450FA4EE" w14:textId="77777777" w:rsidR="00103129" w:rsidRPr="00103129" w:rsidRDefault="00103129" w:rsidP="00103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0312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.data</w:t>
      </w:r>
    </w:p>
    <w:p w14:paraId="04370BDE" w14:textId="77777777" w:rsidR="00103129" w:rsidRPr="00103129" w:rsidRDefault="00103129" w:rsidP="00103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ECEE91D" w14:textId="77777777" w:rsidR="00103129" w:rsidRPr="00103129" w:rsidRDefault="00103129" w:rsidP="00103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0312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buffer    BYTE 15 </w:t>
      </w:r>
      <w:proofErr w:type="gramStart"/>
      <w:r w:rsidRPr="0010312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DUP(</w:t>
      </w:r>
      <w:proofErr w:type="gramEnd"/>
      <w:r w:rsidRPr="0010312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0)     </w:t>
      </w:r>
      <w:proofErr w:type="gramStart"/>
      <w:r w:rsidRPr="0010312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;</w:t>
      </w:r>
      <w:proofErr w:type="gramEnd"/>
      <w:r w:rsidRPr="0010312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Reserves 15 bytes initialized to 0</w:t>
      </w:r>
    </w:p>
    <w:p w14:paraId="72D1D07A" w14:textId="77777777" w:rsidR="00103129" w:rsidRPr="00103129" w:rsidRDefault="00103129" w:rsidP="00103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proofErr w:type="spellStart"/>
      <w:r w:rsidRPr="0010312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tempSpace</w:t>
      </w:r>
      <w:proofErr w:type="spellEnd"/>
      <w:r w:rsidRPr="0010312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BYTE 10 DUP(?)     </w:t>
      </w:r>
      <w:proofErr w:type="gramStart"/>
      <w:r w:rsidRPr="0010312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;</w:t>
      </w:r>
      <w:proofErr w:type="gramEnd"/>
      <w:r w:rsidRPr="0010312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Reserves 10 uninitialized bytes</w:t>
      </w:r>
    </w:p>
    <w:p w14:paraId="7637DB71" w14:textId="77777777" w:rsidR="00103129" w:rsidRPr="00103129" w:rsidRDefault="00103129" w:rsidP="00103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0312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pattern   BYTE 5 DUP("HI</w:t>
      </w:r>
      <w:proofErr w:type="gramStart"/>
      <w:r w:rsidRPr="0010312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")   </w:t>
      </w:r>
      <w:proofErr w:type="gramEnd"/>
      <w:r w:rsidRPr="0010312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10312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;</w:t>
      </w:r>
      <w:proofErr w:type="gramEnd"/>
      <w:r w:rsidRPr="0010312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Stores "HIHIHIHIHI"</w:t>
      </w:r>
    </w:p>
    <w:p w14:paraId="6004AEBC" w14:textId="77777777" w:rsidR="004F5776" w:rsidRDefault="004F5776" w:rsidP="004F5776"/>
    <w:p w14:paraId="3D9AA6F7" w14:textId="6E7C5DAB" w:rsidR="00414CFB" w:rsidRDefault="00103129" w:rsidP="00103129">
      <w:pPr>
        <w:pStyle w:val="H2"/>
      </w:pPr>
      <w:r>
        <w:lastRenderedPageBreak/>
        <w:t>Task 05:</w:t>
      </w:r>
    </w:p>
    <w:p w14:paraId="72187B97" w14:textId="77777777" w:rsidR="00103129" w:rsidRPr="00103129" w:rsidRDefault="00103129" w:rsidP="00103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0312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MOV CX, 'B'     </w:t>
      </w:r>
      <w:proofErr w:type="gramStart"/>
      <w:r w:rsidRPr="0010312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;</w:t>
      </w:r>
      <w:proofErr w:type="gramEnd"/>
      <w:r w:rsidRPr="0010312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Character constant: ASCII 'B' = 42h = 66 decimal</w:t>
      </w:r>
    </w:p>
    <w:p w14:paraId="304A4977" w14:textId="77777777" w:rsidR="00103129" w:rsidRPr="00103129" w:rsidRDefault="00103129" w:rsidP="00103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0312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MOV CX, 42h     </w:t>
      </w:r>
      <w:proofErr w:type="gramStart"/>
      <w:r w:rsidRPr="0010312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;</w:t>
      </w:r>
      <w:proofErr w:type="gramEnd"/>
      <w:r w:rsidRPr="0010312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Hexadecimal: 42h = 66 decimal</w:t>
      </w:r>
    </w:p>
    <w:p w14:paraId="2CF12C94" w14:textId="77777777" w:rsidR="00103129" w:rsidRPr="00103129" w:rsidRDefault="00103129" w:rsidP="00103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0312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MOV CX, 66      </w:t>
      </w:r>
      <w:proofErr w:type="gramStart"/>
      <w:r w:rsidRPr="0010312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;</w:t>
      </w:r>
      <w:proofErr w:type="gramEnd"/>
      <w:r w:rsidRPr="0010312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Decimal: 66 = 42h</w:t>
      </w:r>
    </w:p>
    <w:p w14:paraId="3B47F525" w14:textId="77777777" w:rsidR="00103129" w:rsidRPr="00103129" w:rsidRDefault="00103129" w:rsidP="00103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0312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MOV CX, 01000010</w:t>
      </w:r>
      <w:proofErr w:type="gramStart"/>
      <w:r w:rsidRPr="0010312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b ;</w:t>
      </w:r>
      <w:proofErr w:type="gramEnd"/>
      <w:r w:rsidRPr="0010312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Binary: 01000010b = 42h = 66 decimal</w:t>
      </w:r>
    </w:p>
    <w:p w14:paraId="2654F0BB" w14:textId="77777777" w:rsidR="00103129" w:rsidRDefault="00103129" w:rsidP="00103129"/>
    <w:p w14:paraId="094EDB33" w14:textId="085B6F4E" w:rsidR="00103129" w:rsidRDefault="00103129" w:rsidP="00103129">
      <w:pPr>
        <w:pStyle w:val="H2"/>
      </w:pPr>
      <w:r>
        <w:t>Task 06:</w:t>
      </w:r>
    </w:p>
    <w:p w14:paraId="4953744E" w14:textId="77777777" w:rsidR="00103129" w:rsidRPr="00103129" w:rsidRDefault="00103129" w:rsidP="00103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0312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TITLE Tuck Shop Cash Register (CashRegister.asm)</w:t>
      </w:r>
    </w:p>
    <w:p w14:paraId="21A1C003" w14:textId="77777777" w:rsidR="00103129" w:rsidRPr="00103129" w:rsidRDefault="00103129" w:rsidP="00103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54FE73D" w14:textId="77777777" w:rsidR="00103129" w:rsidRPr="00103129" w:rsidRDefault="00103129" w:rsidP="00103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0312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INCLUDE Irvine32.inc</w:t>
      </w:r>
    </w:p>
    <w:p w14:paraId="7566F92E" w14:textId="77777777" w:rsidR="00103129" w:rsidRPr="00103129" w:rsidRDefault="00103129" w:rsidP="00103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A725ABE" w14:textId="77777777" w:rsidR="00103129" w:rsidRPr="00103129" w:rsidRDefault="00103129" w:rsidP="00103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proofErr w:type="gramStart"/>
      <w:r w:rsidRPr="0010312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.code</w:t>
      </w:r>
      <w:proofErr w:type="gramEnd"/>
    </w:p>
    <w:p w14:paraId="600FD668" w14:textId="77777777" w:rsidR="00103129" w:rsidRPr="00103129" w:rsidRDefault="00103129" w:rsidP="00103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AA13423" w14:textId="77777777" w:rsidR="00103129" w:rsidRPr="00103129" w:rsidRDefault="00103129" w:rsidP="00103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0312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main PROC</w:t>
      </w:r>
    </w:p>
    <w:p w14:paraId="755A132E" w14:textId="77777777" w:rsidR="00103129" w:rsidRPr="00103129" w:rsidRDefault="00103129" w:rsidP="00103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B9EBE34" w14:textId="77777777" w:rsidR="00103129" w:rsidRPr="00103129" w:rsidRDefault="00103129" w:rsidP="00103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0312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; Load opening cash balance into EAX</w:t>
      </w:r>
    </w:p>
    <w:p w14:paraId="33F39959" w14:textId="77777777" w:rsidR="00103129" w:rsidRPr="00103129" w:rsidRDefault="00103129" w:rsidP="00103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0312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MOV EAX, 5000</w:t>
      </w:r>
    </w:p>
    <w:p w14:paraId="234EB79C" w14:textId="77777777" w:rsidR="00103129" w:rsidRPr="00103129" w:rsidRDefault="00103129" w:rsidP="00103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DE6B211" w14:textId="77777777" w:rsidR="00103129" w:rsidRPr="00103129" w:rsidRDefault="00103129" w:rsidP="00103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0312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; Add sales income</w:t>
      </w:r>
    </w:p>
    <w:p w14:paraId="3649FA36" w14:textId="77777777" w:rsidR="00103129" w:rsidRPr="00103129" w:rsidRDefault="00103129" w:rsidP="00103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0312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ADD EAX, 1500</w:t>
      </w:r>
    </w:p>
    <w:p w14:paraId="4F10C0C2" w14:textId="77777777" w:rsidR="00103129" w:rsidRPr="00103129" w:rsidRDefault="00103129" w:rsidP="00103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0BFB5D5" w14:textId="77777777" w:rsidR="00103129" w:rsidRPr="00103129" w:rsidRDefault="00103129" w:rsidP="00103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0312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; Subtract supply expenses</w:t>
      </w:r>
    </w:p>
    <w:p w14:paraId="65AF80AC" w14:textId="77777777" w:rsidR="00103129" w:rsidRPr="00103129" w:rsidRDefault="00103129" w:rsidP="00103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0312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SUB EAX, 800</w:t>
      </w:r>
    </w:p>
    <w:p w14:paraId="18E82D97" w14:textId="77777777" w:rsidR="00103129" w:rsidRPr="00103129" w:rsidRDefault="00103129" w:rsidP="00103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E29AAF0" w14:textId="77777777" w:rsidR="00103129" w:rsidRPr="00103129" w:rsidRDefault="00103129" w:rsidP="00103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0312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; Display final register values</w:t>
      </w:r>
    </w:p>
    <w:p w14:paraId="3F8F6BB1" w14:textId="77777777" w:rsidR="00103129" w:rsidRPr="00103129" w:rsidRDefault="00103129" w:rsidP="00103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0312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CALL </w:t>
      </w:r>
      <w:proofErr w:type="spellStart"/>
      <w:r w:rsidRPr="0010312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DumpRegs</w:t>
      </w:r>
      <w:proofErr w:type="spellEnd"/>
    </w:p>
    <w:p w14:paraId="7C23291C" w14:textId="77777777" w:rsidR="00103129" w:rsidRPr="00103129" w:rsidRDefault="00103129" w:rsidP="00103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BECFFC5" w14:textId="77777777" w:rsidR="00103129" w:rsidRPr="00103129" w:rsidRDefault="00103129" w:rsidP="00103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0312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; Exit program</w:t>
      </w:r>
    </w:p>
    <w:p w14:paraId="7E1D1848" w14:textId="77777777" w:rsidR="00103129" w:rsidRPr="00103129" w:rsidRDefault="00103129" w:rsidP="00103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0312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exit</w:t>
      </w:r>
    </w:p>
    <w:p w14:paraId="3D397BC4" w14:textId="77777777" w:rsidR="00103129" w:rsidRPr="00103129" w:rsidRDefault="00103129" w:rsidP="00103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14DE08C" w14:textId="77777777" w:rsidR="00103129" w:rsidRPr="00103129" w:rsidRDefault="00103129" w:rsidP="00103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0312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main ENDP</w:t>
      </w:r>
    </w:p>
    <w:p w14:paraId="03AC4C9B" w14:textId="77777777" w:rsidR="00103129" w:rsidRPr="00103129" w:rsidRDefault="00103129" w:rsidP="00103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03129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END main</w:t>
      </w:r>
    </w:p>
    <w:p w14:paraId="73269EDA" w14:textId="77777777" w:rsidR="00103129" w:rsidRDefault="00103129" w:rsidP="00103129"/>
    <w:p w14:paraId="64CC4A81" w14:textId="77777777" w:rsidR="00103129" w:rsidRDefault="00103129" w:rsidP="00103129"/>
    <w:p w14:paraId="71041A2F" w14:textId="77777777" w:rsidR="00414CFB" w:rsidRDefault="00414CFB"/>
    <w:p w14:paraId="456D6FB7" w14:textId="77777777" w:rsidR="006F3BE7" w:rsidRDefault="006F3BE7" w:rsidP="00CC6F0E">
      <w:r>
        <w:tab/>
      </w:r>
    </w:p>
    <w:p w14:paraId="12639607" w14:textId="77777777" w:rsidR="00221EE1" w:rsidRDefault="00221EE1" w:rsidP="00221EE1">
      <w:pPr>
        <w:pStyle w:val="H2"/>
      </w:pPr>
    </w:p>
    <w:p w14:paraId="117F3628" w14:textId="77777777" w:rsidR="006F3BE7" w:rsidRDefault="006F3BE7" w:rsidP="00221EE1">
      <w:pPr>
        <w:pStyle w:val="H2"/>
      </w:pPr>
      <w:r>
        <w:br w:type="textWrapping" w:clear="all"/>
      </w:r>
    </w:p>
    <w:p w14:paraId="584D4511" w14:textId="77777777" w:rsidR="003B3F80" w:rsidRDefault="003B3F80" w:rsidP="006F3BE7">
      <w:r>
        <w:t xml:space="preserve"> </w:t>
      </w:r>
    </w:p>
    <w:p w14:paraId="275F8148" w14:textId="77777777" w:rsidR="00CC6F0E" w:rsidRPr="00CC6F0E" w:rsidRDefault="00CC6F0E" w:rsidP="00CC6F0E">
      <w:pPr>
        <w:rPr>
          <w:sz w:val="24"/>
        </w:rPr>
      </w:pPr>
    </w:p>
    <w:p w14:paraId="15EF7469" w14:textId="77777777" w:rsidR="00CC6F0E" w:rsidRDefault="00CC6F0E" w:rsidP="00CC6F0E"/>
    <w:p w14:paraId="1E519E0A" w14:textId="77777777" w:rsidR="00CC6F0E" w:rsidRPr="00CC6F0E" w:rsidRDefault="00CC6F0E" w:rsidP="00CC6F0E">
      <w:pPr>
        <w:tabs>
          <w:tab w:val="left" w:pos="2381"/>
        </w:tabs>
      </w:pPr>
    </w:p>
    <w:sectPr w:rsidR="00CC6F0E" w:rsidRPr="00CC6F0E" w:rsidSect="00147CC1">
      <w:pgSz w:w="11906" w:h="16838" w:code="9"/>
      <w:pgMar w:top="720" w:right="720" w:bottom="720" w:left="720" w:header="720" w:footer="720" w:gutter="0"/>
      <w:pgBorders w:display="not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pgNumType w:start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0671E" w14:textId="77777777" w:rsidR="0064770B" w:rsidRDefault="0064770B" w:rsidP="00967010">
      <w:pPr>
        <w:spacing w:after="0" w:line="240" w:lineRule="auto"/>
      </w:pPr>
      <w:r>
        <w:separator/>
      </w:r>
    </w:p>
  </w:endnote>
  <w:endnote w:type="continuationSeparator" w:id="0">
    <w:p w14:paraId="1380D0EB" w14:textId="77777777" w:rsidR="0064770B" w:rsidRDefault="0064770B" w:rsidP="009670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masis MT Pro Medium">
    <w:charset w:val="00"/>
    <w:family w:val="roman"/>
    <w:pitch w:val="variable"/>
    <w:sig w:usb0="A00000AF" w:usb1="4000205B" w:usb2="00000000" w:usb3="00000000" w:csb0="00000093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F5A55" w14:textId="77777777" w:rsidR="0064770B" w:rsidRDefault="0064770B" w:rsidP="00967010">
      <w:pPr>
        <w:spacing w:after="0" w:line="240" w:lineRule="auto"/>
      </w:pPr>
      <w:r>
        <w:separator/>
      </w:r>
    </w:p>
  </w:footnote>
  <w:footnote w:type="continuationSeparator" w:id="0">
    <w:p w14:paraId="5FFB3562" w14:textId="77777777" w:rsidR="0064770B" w:rsidRDefault="0064770B" w:rsidP="0096701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4B3"/>
    <w:rsid w:val="00022392"/>
    <w:rsid w:val="00103129"/>
    <w:rsid w:val="00147CC1"/>
    <w:rsid w:val="001876A2"/>
    <w:rsid w:val="001E4477"/>
    <w:rsid w:val="00221EE1"/>
    <w:rsid w:val="00233549"/>
    <w:rsid w:val="002F4708"/>
    <w:rsid w:val="00304637"/>
    <w:rsid w:val="003B3F80"/>
    <w:rsid w:val="003F1F1A"/>
    <w:rsid w:val="00414CFB"/>
    <w:rsid w:val="004F5776"/>
    <w:rsid w:val="005774EC"/>
    <w:rsid w:val="0064770B"/>
    <w:rsid w:val="00667344"/>
    <w:rsid w:val="006F3BE7"/>
    <w:rsid w:val="00817608"/>
    <w:rsid w:val="008E62E6"/>
    <w:rsid w:val="00967010"/>
    <w:rsid w:val="0099119D"/>
    <w:rsid w:val="009A79FF"/>
    <w:rsid w:val="00B2201D"/>
    <w:rsid w:val="00B968AF"/>
    <w:rsid w:val="00BD1C34"/>
    <w:rsid w:val="00C27BE7"/>
    <w:rsid w:val="00C86C88"/>
    <w:rsid w:val="00CB7F4B"/>
    <w:rsid w:val="00CC6F0E"/>
    <w:rsid w:val="00D801FA"/>
    <w:rsid w:val="00E65718"/>
    <w:rsid w:val="00E95A47"/>
    <w:rsid w:val="00EA7C2A"/>
    <w:rsid w:val="00F12767"/>
    <w:rsid w:val="00F454B3"/>
    <w:rsid w:val="00F57E96"/>
    <w:rsid w:val="00F87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60E47"/>
  <w15:chartTrackingRefBased/>
  <w15:docId w15:val="{AE4E65EE-A199-4320-AFC5-7B825616A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6F0E"/>
    <w:rPr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7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9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9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9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9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9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9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9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9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9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9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9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9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9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9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9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9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9FF"/>
    <w:rPr>
      <w:b/>
      <w:bCs/>
      <w:smallCaps/>
      <w:color w:val="0F4761" w:themeColor="accent1" w:themeShade="BF"/>
      <w:spacing w:val="5"/>
    </w:rPr>
  </w:style>
  <w:style w:type="paragraph" w:customStyle="1" w:styleId="H1">
    <w:name w:val="H1"/>
    <w:basedOn w:val="Normal"/>
    <w:qFormat/>
    <w:rsid w:val="00F879D3"/>
    <w:rPr>
      <w:rFonts w:ascii="ADLaM Display" w:hAnsi="ADLaM Display" w:cs="ADLaM Display"/>
      <w:sz w:val="56"/>
      <w:szCs w:val="56"/>
      <w:u w:val="single"/>
    </w:rPr>
  </w:style>
  <w:style w:type="paragraph" w:customStyle="1" w:styleId="H2">
    <w:name w:val="H2"/>
    <w:basedOn w:val="Normal"/>
    <w:qFormat/>
    <w:rsid w:val="00F879D3"/>
    <w:rPr>
      <w:rFonts w:ascii="Amasis MT Pro Medium" w:hAnsi="Amasis MT Pro Medium" w:cstheme="majorBidi"/>
      <w:sz w:val="44"/>
      <w:szCs w:val="44"/>
      <w:u w:val="single"/>
    </w:rPr>
  </w:style>
  <w:style w:type="paragraph" w:styleId="Header">
    <w:name w:val="header"/>
    <w:basedOn w:val="Normal"/>
    <w:link w:val="HeaderChar"/>
    <w:uiPriority w:val="99"/>
    <w:unhideWhenUsed/>
    <w:rsid w:val="009670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7010"/>
  </w:style>
  <w:style w:type="paragraph" w:styleId="Footer">
    <w:name w:val="footer"/>
    <w:basedOn w:val="Normal"/>
    <w:link w:val="FooterChar"/>
    <w:uiPriority w:val="99"/>
    <w:unhideWhenUsed/>
    <w:rsid w:val="009670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7010"/>
  </w:style>
  <w:style w:type="paragraph" w:styleId="NoSpacing">
    <w:name w:val="No Spacing"/>
    <w:link w:val="NoSpacingChar"/>
    <w:uiPriority w:val="1"/>
    <w:qFormat/>
    <w:rsid w:val="00147CC1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47CC1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Documents\Custom%20Office%20Templates\Assignment%20Templete%20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BAI-2A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Assignment Templete 1.dotx</Template>
  <TotalTime>50</TotalTime>
  <Pages>3</Pages>
  <Words>244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</vt:lpstr>
    </vt:vector>
  </TitlesOfParts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03</dc:title>
  <dc:subject>K25-0064</dc:subject>
  <dc:creator>Sarim Raza ansari</dc:creator>
  <cp:keywords/>
  <dc:description/>
  <cp:lastModifiedBy>K250064 Sarim Raza Ansari</cp:lastModifiedBy>
  <cp:revision>1</cp:revision>
  <cp:lastPrinted>2026-02-01T11:33:00Z</cp:lastPrinted>
  <dcterms:created xsi:type="dcterms:W3CDTF">2026-09-13T16:38:00Z</dcterms:created>
  <dcterms:modified xsi:type="dcterms:W3CDTF">2026-09-13T17:28:00Z</dcterms:modified>
</cp:coreProperties>
</file>