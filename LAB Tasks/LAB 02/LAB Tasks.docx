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DCEAF7" w:themeColor="text2" w:themeTint="19"/>
  <w:body>
    <w:sdt>
      <w:sdtPr>
        <w:id w:val="1318846910"/>
        <w:docPartObj>
          <w:docPartGallery w:val="Cover Pages"/>
          <w:docPartUnique/>
        </w:docPartObj>
      </w:sdtPr>
      <w:sdtContent>
        <w:p w14:paraId="11527DE9" w14:textId="77777777" w:rsidR="00147CC1" w:rsidRDefault="00147CC1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7DDF3D59" wp14:editId="2E519A4C">
                    <wp:simplePos x="0" y="0"/>
                    <wp:positionH relativeFrom="margin">
                      <wp:posOffset>-514350</wp:posOffset>
                    </wp:positionH>
                    <wp:positionV relativeFrom="page">
                      <wp:posOffset>6985</wp:posOffset>
                    </wp:positionV>
                    <wp:extent cx="6858000" cy="7638415"/>
                    <wp:effectExtent l="0" t="0" r="7620" b="0"/>
                    <wp:wrapNone/>
                    <wp:docPr id="125" name="Group 126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6858000" cy="7638415"/>
                              <a:chOff x="0" y="-363342"/>
                              <a:chExt cx="5561330" cy="5840657"/>
                            </a:xfrm>
                          </wpg:grpSpPr>
                          <wps:wsp>
                            <wps:cNvPr id="126" name="Freeform 10"/>
                            <wps:cNvSpPr>
                              <a:spLocks/>
                            </wps:cNvSpPr>
                            <wps:spPr bwMode="auto">
                              <a:xfrm>
                                <a:off x="0" y="-363342"/>
                                <a:ext cx="5557520" cy="5840657"/>
                              </a:xfrm>
                              <a:custGeom>
                                <a:avLst/>
                                <a:gdLst>
                                  <a:gd name="T0" fmla="*/ 0 w 720"/>
                                  <a:gd name="T1" fmla="*/ 0 h 700"/>
                                  <a:gd name="T2" fmla="*/ 0 w 720"/>
                                  <a:gd name="T3" fmla="*/ 644 h 700"/>
                                  <a:gd name="T4" fmla="*/ 113 w 720"/>
                                  <a:gd name="T5" fmla="*/ 665 h 700"/>
                                  <a:gd name="T6" fmla="*/ 720 w 720"/>
                                  <a:gd name="T7" fmla="*/ 644 h 700"/>
                                  <a:gd name="T8" fmla="*/ 720 w 720"/>
                                  <a:gd name="T9" fmla="*/ 617 h 700"/>
                                  <a:gd name="T10" fmla="*/ 720 w 720"/>
                                  <a:gd name="T11" fmla="*/ 0 h 700"/>
                                  <a:gd name="T12" fmla="*/ 0 w 720"/>
                                  <a:gd name="T13" fmla="*/ 0 h 7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720" h="700">
                                    <a:moveTo>
                                      <a:pt x="0" y="0"/>
                                    </a:moveTo>
                                    <a:cubicBezTo>
                                      <a:pt x="0" y="644"/>
                                      <a:pt x="0" y="644"/>
                                      <a:pt x="0" y="644"/>
                                    </a:cubicBezTo>
                                    <a:cubicBezTo>
                                      <a:pt x="23" y="650"/>
                                      <a:pt x="62" y="658"/>
                                      <a:pt x="113" y="665"/>
                                    </a:cubicBezTo>
                                    <a:cubicBezTo>
                                      <a:pt x="250" y="685"/>
                                      <a:pt x="476" y="700"/>
                                      <a:pt x="720" y="644"/>
                                    </a:cubicBezTo>
                                    <a:cubicBezTo>
                                      <a:pt x="720" y="617"/>
                                      <a:pt x="720" y="617"/>
                                      <a:pt x="720" y="617"/>
                                    </a:cubicBezTo>
                                    <a:cubicBezTo>
                                      <a:pt x="720" y="0"/>
                                      <a:pt x="720" y="0"/>
                                      <a:pt x="720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1003">
                                <a:schemeClr val="dk2"/>
                              </a:fillRef>
                              <a:effectRef idx="0">
                                <a:scrgbClr r="0" g="0" b="0"/>
                              </a:effectRef>
                              <a:fontRef idx="major"/>
                            </wps:style>
                            <wps:txbx>
                              <w:txbxContent>
                                <w:p w14:paraId="2F58EB46" w14:textId="17DBEC87" w:rsidR="00147CC1" w:rsidRDefault="00000000">
                                  <w:pPr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rPr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alias w:val="Title"/>
                                      <w:tag w:val=""/>
                                      <w:id w:val="-554696155"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Content>
                                      <w:r w:rsidR="00603E65">
                                        <w:rPr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>LAB 02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vert="horz" wrap="square" lIns="914400" tIns="1097280" rIns="1097280" bIns="1097280" anchor="b" anchorCtr="0" upright="1">
                              <a:noAutofit/>
                            </wps:bodyPr>
                          </wps:wsp>
                          <wps:wsp>
                            <wps:cNvPr id="127" name="Freeform 11"/>
                            <wps:cNvSpPr>
                              <a:spLocks/>
                            </wps:cNvSpPr>
                            <wps:spPr bwMode="auto">
                              <a:xfrm>
                                <a:off x="876300" y="4769783"/>
                                <a:ext cx="4685030" cy="509905"/>
                              </a:xfrm>
                              <a:custGeom>
                                <a:avLst/>
                                <a:gdLst>
                                  <a:gd name="T0" fmla="*/ 607 w 607"/>
                                  <a:gd name="T1" fmla="*/ 0 h 66"/>
                                  <a:gd name="T2" fmla="*/ 176 w 607"/>
                                  <a:gd name="T3" fmla="*/ 57 h 66"/>
                                  <a:gd name="T4" fmla="*/ 0 w 607"/>
                                  <a:gd name="T5" fmla="*/ 48 h 66"/>
                                  <a:gd name="T6" fmla="*/ 251 w 607"/>
                                  <a:gd name="T7" fmla="*/ 66 h 66"/>
                                  <a:gd name="T8" fmla="*/ 607 w 607"/>
                                  <a:gd name="T9" fmla="*/ 27 h 66"/>
                                  <a:gd name="T10" fmla="*/ 607 w 607"/>
                                  <a:gd name="T11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607" h="66">
                                    <a:moveTo>
                                      <a:pt x="607" y="0"/>
                                    </a:moveTo>
                                    <a:cubicBezTo>
                                      <a:pt x="450" y="44"/>
                                      <a:pt x="300" y="57"/>
                                      <a:pt x="176" y="57"/>
                                    </a:cubicBezTo>
                                    <a:cubicBezTo>
                                      <a:pt x="109" y="57"/>
                                      <a:pt x="49" y="53"/>
                                      <a:pt x="0" y="48"/>
                                    </a:cubicBezTo>
                                    <a:cubicBezTo>
                                      <a:pt x="66" y="58"/>
                                      <a:pt x="152" y="66"/>
                                      <a:pt x="251" y="66"/>
                                    </a:cubicBezTo>
                                    <a:cubicBezTo>
                                      <a:pt x="358" y="66"/>
                                      <a:pt x="480" y="56"/>
                                      <a:pt x="607" y="27"/>
                                    </a:cubicBezTo>
                                    <a:cubicBezTo>
                                      <a:pt x="607" y="0"/>
                                      <a:pt x="607" y="0"/>
                                      <a:pt x="607" y="0"/>
                                    </a:cubicBezTo>
                                  </a:path>
                                </a:pathLst>
                              </a:custGeom>
                              <a:solidFill>
                                <a:schemeClr val="bg1">
                                  <a:alpha val="30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115400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7DDF3D59" id="Group 126" o:spid="_x0000_s1026" style="position:absolute;margin-left:-40.5pt;margin-top:.55pt;width:540pt;height:601.45pt;z-index:-251657216;mso-width-percent:1154;mso-position-horizontal-relative:margin;mso-position-vertical-relative:page;mso-width-percent:1154;mso-width-relative:margin" coordorigin=",-3633" coordsize="55613,584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">
                    <o:lock v:ext="edit" aspectratio="t"/>
                    <v:shape id="Freeform 10" o:spid="_x0000_s1027" style="position:absolute;top:-3633;width:55575;height:58406;visibility:visible;mso-wrap-style:square;v-text-anchor:bottom" coordsize="720,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" adj="-11796480,,5400" path="m,c,644,,644,,644v23,6,62,14,113,21c250,685,476,700,720,644v,-27,,-27,,-27c720,,720,,720,,,,,,,e" fillcolor="#133759 [2994]" stroked="f">
                      <v:fill color2="#081828 [2018]" rotate="t" colors="0 #495467;.5 #25374f;1 #051f37" focus="100%" type="gradient">
                        <o:fill v:ext="view" type="gradientUnscaled"/>
                      </v:fill>
                      <v:stroke joinstyle="miter"/>
                      <v:formulas/>
                      <v:path arrowok="t" o:connecttype="custom" o:connectlocs="0,0;0,5373404;872222,5548624;5557520,5373404;5557520,5148122;5557520,0;0,0" o:connectangles="0,0,0,0,0,0,0" textboxrect="0,0,720,700"/>
                      <v:textbox inset="1in,86.4pt,86.4pt,86.4pt">
                        <w:txbxContent>
                          <w:p w14:paraId="2F58EB46" w14:textId="17DBEC87" w:rsidR="00147CC1" w:rsidRDefault="00000000">
                            <w:pPr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Title"/>
                                <w:tag w:val=""/>
                                <w:id w:val="-554696155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 w:rsidR="00603E65"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>LAB 02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v:shape id="Freeform 11" o:spid="_x0000_s1028" style="position:absolute;left:8763;top:47697;width:46850;height:5099;visibility:visible;mso-wrap-style:square;v-text-anchor:bottom" coordsize="607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" path="m607,c450,44,300,57,176,57,109,57,49,53,,48,66,58,152,66,251,66,358,66,480,56,607,27,607,,607,,607,e" fillcolor="white [3212]" stroked="f">
                      <v:fill opacity="19789f"/>
                      <v:path arrowok="t" o:connecttype="custom" o:connectlocs="4685030,0;1358427,440373;0,370840;1937302,509905;4685030,208598;4685030,0" o:connectangles="0,0,0,0,0,0"/>
                    </v:shape>
                    <w10:wrap anchorx="margin" anchory="page"/>
                  </v:group>
                </w:pict>
              </mc:Fallback>
            </mc:AlternateContent>
          </w:r>
        </w:p>
        <w:p w14:paraId="24B50CAB" w14:textId="77777777" w:rsidR="00147CC1" w:rsidRDefault="00147CC1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69C2048C" wp14:editId="00356A9E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79000</wp14:pctPosVOffset>
                        </wp:positionV>
                      </mc:Choice>
                      <mc:Fallback>
                        <wp:positionV relativeFrom="page">
                          <wp:posOffset>8446770</wp:posOffset>
                        </wp:positionV>
                      </mc:Fallback>
                    </mc:AlternateContent>
                    <wp:extent cx="5753100" cy="484632"/>
                    <wp:effectExtent l="0" t="0" r="0" b="7620"/>
                    <wp:wrapSquare wrapText="bothSides"/>
                    <wp:docPr id="129" name="Text Box 1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48463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Subtitle"/>
                                  <w:tag w:val=""/>
                                  <w:id w:val="-1452929454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0C1F7C8B" w14:textId="77777777" w:rsidR="00147CC1" w:rsidRDefault="00147CC1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K25-0064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A02B93" w:themeColor="accent5"/>
                                    <w:sz w:val="24"/>
                                    <w:szCs w:val="24"/>
                                  </w:rPr>
                                  <w:alias w:val="Author"/>
                                  <w:tag w:val=""/>
                                  <w:id w:val="-954487662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2EF98789" w14:textId="5F78F6AC" w:rsidR="00147CC1" w:rsidRDefault="00603E65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  <w:t>Sarim Raza Ansari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9C2048C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29" o:spid="_x0000_s1029" type="#_x0000_t202" style="position:absolute;margin-left:0;margin-top:0;width:453pt;height:38.15pt;z-index:251661312;visibility:visible;mso-wrap-style:square;mso-width-percent:1154;mso-height-percent:0;mso-top-percent:790;mso-wrap-distance-left:9pt;mso-wrap-distance-top:0;mso-wrap-distance-right:9pt;mso-wrap-distance-bottom:0;mso-position-horizontal:center;mso-position-horizontal-relative:page;mso-position-vertical-relative:page;mso-width-percent:1154;mso-height-percent:0;mso-top-percent:79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" filled="f" stroked="f" strokeweight=".5pt">
                    <v:textbox style="mso-fit-shape-to-text:t" inset="1in,0,86.4pt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Subtitle"/>
                            <w:tag w:val=""/>
                            <w:id w:val="-1452929454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0C1F7C8B" w14:textId="77777777" w:rsidR="00147CC1" w:rsidRDefault="00147CC1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K25-0064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A02B93" w:themeColor="accent5"/>
                              <w:sz w:val="24"/>
                              <w:szCs w:val="24"/>
                            </w:rPr>
                            <w:alias w:val="Author"/>
                            <w:tag w:val=""/>
                            <w:id w:val="-954487662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2EF98789" w14:textId="5F78F6AC" w:rsidR="00147CC1" w:rsidRDefault="00603E65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</w:rPr>
                                <w:t>Sarim Raza Ansari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40EA6D67" wp14:editId="7C73E1F4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0" name="Rectangle 130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159512692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3DE022AD" w14:textId="77777777" w:rsidR="00147CC1" w:rsidRDefault="00147CC1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BAI-2A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40EA6D67" id="Rectangle 130" o:spid="_x0000_s1030" style="position:absolute;margin-left:-4.4pt;margin-top:0;width:46.8pt;height:77.75pt;z-index:251660288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" fillcolor="#156082 [3204]" stroked="f" strokeweight="1.5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159512692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3DE022AD" w14:textId="77777777" w:rsidR="00147CC1" w:rsidRDefault="00147CC1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BAI-2A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</w:sdtContent>
    </w:sdt>
    <w:p w14:paraId="50B3B85D" w14:textId="4433D521" w:rsidR="00414CFB" w:rsidRDefault="00603E65" w:rsidP="00603E65">
      <w:pPr>
        <w:pStyle w:val="H2"/>
      </w:pPr>
      <w:r>
        <w:lastRenderedPageBreak/>
        <w:t>Task1</w:t>
      </w:r>
    </w:p>
    <w:p w14:paraId="52E6509A" w14:textId="6402864C" w:rsidR="00603E65" w:rsidRDefault="00603E65" w:rsidP="00603E65">
      <w:pPr>
        <w:pStyle w:val="H2"/>
      </w:pPr>
      <w:r w:rsidRPr="00603E65">
        <w:drawing>
          <wp:inline distT="0" distB="0" distL="0" distR="0" wp14:anchorId="4FE6F1E4" wp14:editId="7890DC6C">
            <wp:extent cx="6645910" cy="6120130"/>
            <wp:effectExtent l="0" t="0" r="2540" b="0"/>
            <wp:docPr id="1209837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8373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12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4A320" w14:textId="64033FDB" w:rsidR="00414CFB" w:rsidRDefault="00603E65">
      <w:r>
        <w:t xml:space="preserve">Error was on line 14, we </w:t>
      </w:r>
      <w:proofErr w:type="gramStart"/>
      <w:r>
        <w:t>have to</w:t>
      </w:r>
      <w:proofErr w:type="gramEnd"/>
      <w:r>
        <w:t xml:space="preserve"> interchange line 13 and 14</w:t>
      </w:r>
    </w:p>
    <w:p w14:paraId="41E2C636" w14:textId="62C4BEC0" w:rsidR="00414CFB" w:rsidRDefault="00603E65">
      <w:r w:rsidRPr="00603E65">
        <w:drawing>
          <wp:inline distT="0" distB="0" distL="0" distR="0" wp14:anchorId="30D6B2DA" wp14:editId="2804683D">
            <wp:extent cx="6645910" cy="1958340"/>
            <wp:effectExtent l="0" t="0" r="2540" b="3810"/>
            <wp:docPr id="1347055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0551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AD950" w14:textId="77777777" w:rsidR="00414CFB" w:rsidRDefault="00414CFB"/>
    <w:p w14:paraId="6DCFA7C7" w14:textId="4883FB48" w:rsidR="00414CFB" w:rsidRDefault="00603E65" w:rsidP="00603E65">
      <w:pPr>
        <w:pStyle w:val="H2"/>
      </w:pPr>
      <w:r>
        <w:lastRenderedPageBreak/>
        <w:t>Task 02:</w:t>
      </w:r>
    </w:p>
    <w:p w14:paraId="66C49300" w14:textId="77777777" w:rsidR="00185C27" w:rsidRPr="00185C27" w:rsidRDefault="00185C27" w:rsidP="00185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85C2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INCLUDE</w:t>
      </w:r>
      <w:r w:rsidRPr="00185C2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  <w:t>Irvine32.inc</w:t>
      </w:r>
    </w:p>
    <w:p w14:paraId="1E486721" w14:textId="77777777" w:rsidR="00185C27" w:rsidRPr="00185C27" w:rsidRDefault="00185C27" w:rsidP="00185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5AA927B1" w14:textId="77777777" w:rsidR="00185C27" w:rsidRPr="00185C27" w:rsidRDefault="00185C27" w:rsidP="00185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85C2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COMMENT!</w:t>
      </w:r>
    </w:p>
    <w:p w14:paraId="26648ED0" w14:textId="77777777" w:rsidR="00185C27" w:rsidRPr="00185C27" w:rsidRDefault="00185C27" w:rsidP="00185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85C2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This data stores basic info </w:t>
      </w:r>
    </w:p>
    <w:p w14:paraId="7AC78F69" w14:textId="77777777" w:rsidR="00185C27" w:rsidRPr="00185C27" w:rsidRDefault="00185C27" w:rsidP="00185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85C2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of </w:t>
      </w:r>
      <w:proofErr w:type="spellStart"/>
      <w:r w:rsidRPr="00185C2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stidents</w:t>
      </w:r>
      <w:proofErr w:type="spellEnd"/>
    </w:p>
    <w:p w14:paraId="54D5A4C8" w14:textId="77777777" w:rsidR="00185C27" w:rsidRPr="00185C27" w:rsidRDefault="00185C27" w:rsidP="00185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85C2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!</w:t>
      </w:r>
    </w:p>
    <w:p w14:paraId="231F6D64" w14:textId="77777777" w:rsidR="00185C27" w:rsidRPr="00185C27" w:rsidRDefault="00185C27" w:rsidP="00185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85C2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.data</w:t>
      </w:r>
    </w:p>
    <w:p w14:paraId="07B45BEA" w14:textId="77777777" w:rsidR="00185C27" w:rsidRPr="00185C27" w:rsidRDefault="00185C27" w:rsidP="00185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85C2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</w:p>
    <w:p w14:paraId="2D36D788" w14:textId="77777777" w:rsidR="00185C27" w:rsidRPr="00185C27" w:rsidRDefault="00185C27" w:rsidP="00185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85C2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proofErr w:type="spellStart"/>
      <w:r w:rsidRPr="00185C2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studentRollNo</w:t>
      </w:r>
      <w:proofErr w:type="spellEnd"/>
      <w:r w:rsidRPr="00185C2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DWORD 250064</w:t>
      </w:r>
      <w:proofErr w:type="gramStart"/>
      <w:r w:rsidRPr="00185C2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  <w:t>;storing</w:t>
      </w:r>
      <w:proofErr w:type="gramEnd"/>
      <w:r w:rsidRPr="00185C2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roll No</w:t>
      </w:r>
    </w:p>
    <w:p w14:paraId="2BF746BD" w14:textId="77777777" w:rsidR="00185C27" w:rsidRPr="00185C27" w:rsidRDefault="00185C27" w:rsidP="00185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85C2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proofErr w:type="spellStart"/>
      <w:r w:rsidRPr="00185C2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studentGrade</w:t>
      </w:r>
      <w:proofErr w:type="spellEnd"/>
      <w:r w:rsidRPr="00185C2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BYTE 'A'</w:t>
      </w:r>
      <w:r w:rsidRPr="00185C2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proofErr w:type="gramStart"/>
      <w:r w:rsidRPr="00185C2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  <w:t>;storing</w:t>
      </w:r>
      <w:proofErr w:type="gramEnd"/>
      <w:r w:rsidRPr="00185C2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Grade</w:t>
      </w:r>
    </w:p>
    <w:p w14:paraId="48617B54" w14:textId="77777777" w:rsidR="00185C27" w:rsidRPr="00185C27" w:rsidRDefault="00185C27" w:rsidP="00185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85C2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proofErr w:type="spellStart"/>
      <w:r w:rsidRPr="00185C2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semesterNo</w:t>
      </w:r>
      <w:proofErr w:type="spellEnd"/>
      <w:r w:rsidRPr="00185C2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BYTE 9</w:t>
      </w:r>
      <w:r w:rsidRPr="00185C2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85C2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proofErr w:type="gramStart"/>
      <w:r w:rsidRPr="00185C2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  <w:t>;storing</w:t>
      </w:r>
      <w:proofErr w:type="gramEnd"/>
      <w:r w:rsidRPr="00185C2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semester</w:t>
      </w:r>
    </w:p>
    <w:p w14:paraId="5EC527F8" w14:textId="77777777" w:rsidR="00185C27" w:rsidRPr="00185C27" w:rsidRDefault="00185C27" w:rsidP="00185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4C9B48DC" w14:textId="77777777" w:rsidR="00185C27" w:rsidRPr="00185C27" w:rsidRDefault="00185C27" w:rsidP="00185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proofErr w:type="gramStart"/>
      <w:r w:rsidRPr="00185C2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.code</w:t>
      </w:r>
      <w:proofErr w:type="gramEnd"/>
    </w:p>
    <w:p w14:paraId="7C46EBBF" w14:textId="77777777" w:rsidR="00185C27" w:rsidRPr="00185C27" w:rsidRDefault="00185C27" w:rsidP="00185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85C2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  <w:t>main PROC</w:t>
      </w:r>
    </w:p>
    <w:p w14:paraId="47CEF7B2" w14:textId="77777777" w:rsidR="00185C27" w:rsidRPr="00185C27" w:rsidRDefault="00185C27" w:rsidP="00185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85C2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85C2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  <w:t>mov eax,0</w:t>
      </w:r>
    </w:p>
    <w:p w14:paraId="6A01447F" w14:textId="77777777" w:rsidR="00185C27" w:rsidRPr="00185C27" w:rsidRDefault="00185C27" w:rsidP="00185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85C2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85C2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  <w:t>mov ebx,0</w:t>
      </w:r>
    </w:p>
    <w:p w14:paraId="4DADBE5D" w14:textId="77777777" w:rsidR="00185C27" w:rsidRPr="00185C27" w:rsidRDefault="00185C27" w:rsidP="00185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85C2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85C2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proofErr w:type="gramStart"/>
      <w:r w:rsidRPr="00185C2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mov</w:t>
      </w:r>
      <w:proofErr w:type="gramEnd"/>
      <w:r w:rsidRPr="00185C2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ecx,0</w:t>
      </w:r>
    </w:p>
    <w:p w14:paraId="1D6CC3CA" w14:textId="77777777" w:rsidR="00185C27" w:rsidRPr="00185C27" w:rsidRDefault="00185C27" w:rsidP="00185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85C2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85C2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  <w:t xml:space="preserve">mov </w:t>
      </w:r>
      <w:proofErr w:type="spellStart"/>
      <w:proofErr w:type="gramStart"/>
      <w:r w:rsidRPr="00185C2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eax,studentRollNo</w:t>
      </w:r>
      <w:proofErr w:type="spellEnd"/>
      <w:proofErr w:type="gramEnd"/>
    </w:p>
    <w:p w14:paraId="709FD33A" w14:textId="77777777" w:rsidR="00185C27" w:rsidRPr="00185C27" w:rsidRDefault="00185C27" w:rsidP="00185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85C2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85C2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  <w:t xml:space="preserve">mov bl, </w:t>
      </w:r>
      <w:proofErr w:type="spellStart"/>
      <w:r w:rsidRPr="00185C2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studentGrade</w:t>
      </w:r>
      <w:proofErr w:type="spellEnd"/>
    </w:p>
    <w:p w14:paraId="3E7756C6" w14:textId="77777777" w:rsidR="00185C27" w:rsidRPr="00185C27" w:rsidRDefault="00185C27" w:rsidP="00185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85C2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85C2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  <w:t xml:space="preserve">mov cl, </w:t>
      </w:r>
      <w:proofErr w:type="spellStart"/>
      <w:r w:rsidRPr="00185C2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semesterNo</w:t>
      </w:r>
      <w:proofErr w:type="spellEnd"/>
    </w:p>
    <w:p w14:paraId="0348C9C4" w14:textId="77777777" w:rsidR="00185C27" w:rsidRPr="00185C27" w:rsidRDefault="00185C27" w:rsidP="00185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1A7123E5" w14:textId="77777777" w:rsidR="00185C27" w:rsidRPr="00185C27" w:rsidRDefault="00185C27" w:rsidP="00185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85C2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85C2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  <w:t xml:space="preserve">call </w:t>
      </w:r>
      <w:proofErr w:type="spellStart"/>
      <w:r w:rsidRPr="00185C2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DumpRegs</w:t>
      </w:r>
      <w:proofErr w:type="spellEnd"/>
    </w:p>
    <w:p w14:paraId="017ACACF" w14:textId="77777777" w:rsidR="00185C27" w:rsidRPr="00185C27" w:rsidRDefault="00185C27" w:rsidP="00185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5EC31DAC" w14:textId="77777777" w:rsidR="00185C27" w:rsidRPr="00185C27" w:rsidRDefault="00185C27" w:rsidP="00185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85C2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85C2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  <w:t>exit</w:t>
      </w:r>
    </w:p>
    <w:p w14:paraId="7E562B58" w14:textId="77777777" w:rsidR="00185C27" w:rsidRPr="00185C27" w:rsidRDefault="00185C27" w:rsidP="00185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85C2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  <w:t>main ENDP</w:t>
      </w:r>
    </w:p>
    <w:p w14:paraId="4AC9CECC" w14:textId="77777777" w:rsidR="00185C27" w:rsidRPr="00185C27" w:rsidRDefault="00185C27" w:rsidP="00185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85C2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END main</w:t>
      </w:r>
    </w:p>
    <w:p w14:paraId="1B2963F5" w14:textId="3049AB40" w:rsidR="00603E65" w:rsidRDefault="00185C27" w:rsidP="00603E65">
      <w:pPr>
        <w:pStyle w:val="H2"/>
      </w:pPr>
      <w:r w:rsidRPr="00185C27">
        <w:drawing>
          <wp:inline distT="0" distB="0" distL="0" distR="0" wp14:anchorId="153B81DB" wp14:editId="26F16C9A">
            <wp:extent cx="5125165" cy="1638529"/>
            <wp:effectExtent l="0" t="0" r="0" b="0"/>
            <wp:docPr id="704155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1554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475B4" w14:textId="12889494" w:rsidR="00414CFB" w:rsidRDefault="00185C27" w:rsidP="00185C27">
      <w:pPr>
        <w:pStyle w:val="H2"/>
      </w:pPr>
      <w:r>
        <w:t>Task 03:</w:t>
      </w:r>
    </w:p>
    <w:p w14:paraId="75348F63" w14:textId="77777777" w:rsidR="0088370E" w:rsidRPr="0088370E" w:rsidRDefault="0088370E" w:rsidP="00883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8370E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.data</w:t>
      </w:r>
    </w:p>
    <w:p w14:paraId="7C6DC4F8" w14:textId="77777777" w:rsidR="0088370E" w:rsidRPr="0088370E" w:rsidRDefault="0088370E" w:rsidP="00883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1A2A4F9D" w14:textId="77777777" w:rsidR="0088370E" w:rsidRPr="0088370E" w:rsidRDefault="0088370E" w:rsidP="00883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proofErr w:type="spellStart"/>
      <w:r w:rsidRPr="0088370E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itemCode</w:t>
      </w:r>
      <w:proofErr w:type="spellEnd"/>
      <w:r w:rsidRPr="0088370E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BYTE    125           </w:t>
      </w:r>
      <w:proofErr w:type="gramStart"/>
      <w:r w:rsidRPr="0088370E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;</w:t>
      </w:r>
      <w:proofErr w:type="gramEnd"/>
      <w:r w:rsidRPr="0088370E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BYTE stores 0-255, suitable for item code</w:t>
      </w:r>
    </w:p>
    <w:p w14:paraId="643CF4B4" w14:textId="77777777" w:rsidR="0088370E" w:rsidRPr="0088370E" w:rsidRDefault="0088370E" w:rsidP="00883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proofErr w:type="spellStart"/>
      <w:r w:rsidRPr="0088370E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itemPrice</w:t>
      </w:r>
      <w:proofErr w:type="spellEnd"/>
      <w:r w:rsidRPr="0088370E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WORD    25000         </w:t>
      </w:r>
      <w:proofErr w:type="gramStart"/>
      <w:r w:rsidRPr="0088370E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;</w:t>
      </w:r>
      <w:proofErr w:type="gramEnd"/>
      <w:r w:rsidRPr="0088370E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WORD stores a larger value than BYTE</w:t>
      </w:r>
    </w:p>
    <w:p w14:paraId="11847FD9" w14:textId="77777777" w:rsidR="0088370E" w:rsidRPr="0088370E" w:rsidRDefault="0088370E" w:rsidP="00883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proofErr w:type="spellStart"/>
      <w:proofErr w:type="gramStart"/>
      <w:r w:rsidRPr="0088370E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dailySales</w:t>
      </w:r>
      <w:proofErr w:type="spellEnd"/>
      <w:r w:rsidRPr="0088370E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DWORD</w:t>
      </w:r>
      <w:proofErr w:type="gramEnd"/>
      <w:r w:rsidRPr="0088370E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5000000       </w:t>
      </w:r>
      <w:proofErr w:type="gramStart"/>
      <w:r w:rsidRPr="0088370E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;</w:t>
      </w:r>
      <w:proofErr w:type="gramEnd"/>
      <w:r w:rsidRPr="0088370E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DWORD stores very large integer values</w:t>
      </w:r>
    </w:p>
    <w:p w14:paraId="2329753C" w14:textId="77777777" w:rsidR="0088370E" w:rsidRPr="0088370E" w:rsidRDefault="0088370E" w:rsidP="00883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proofErr w:type="spellStart"/>
      <w:r w:rsidRPr="0088370E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itemName</w:t>
      </w:r>
      <w:proofErr w:type="spellEnd"/>
      <w:r w:rsidRPr="0088370E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BYTE    "Milk", 0     </w:t>
      </w:r>
      <w:proofErr w:type="gramStart"/>
      <w:r w:rsidRPr="0088370E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;</w:t>
      </w:r>
      <w:proofErr w:type="gramEnd"/>
      <w:r w:rsidRPr="0088370E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Stores string followed by null character</w:t>
      </w:r>
    </w:p>
    <w:p w14:paraId="3F429553" w14:textId="77777777" w:rsidR="0088370E" w:rsidRDefault="0088370E" w:rsidP="00185C27">
      <w:pPr>
        <w:pStyle w:val="H2"/>
      </w:pPr>
    </w:p>
    <w:p w14:paraId="74FB126C" w14:textId="2179230E" w:rsidR="00185C27" w:rsidRDefault="0088370E" w:rsidP="00185C27">
      <w:pPr>
        <w:pStyle w:val="H2"/>
      </w:pPr>
      <w:r>
        <w:t>Task 04</w:t>
      </w:r>
    </w:p>
    <w:p w14:paraId="3CB3B871" w14:textId="77777777" w:rsidR="0088370E" w:rsidRPr="0088370E" w:rsidRDefault="0088370E" w:rsidP="00883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8370E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.data</w:t>
      </w:r>
    </w:p>
    <w:p w14:paraId="55B79BB8" w14:textId="77777777" w:rsidR="0088370E" w:rsidRPr="0088370E" w:rsidRDefault="0088370E" w:rsidP="00883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7FDDC56B" w14:textId="77777777" w:rsidR="0088370E" w:rsidRPr="0088370E" w:rsidRDefault="0088370E" w:rsidP="00883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proofErr w:type="gramStart"/>
      <w:r w:rsidRPr="0088370E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COMMENT !</w:t>
      </w:r>
      <w:proofErr w:type="gramEnd"/>
    </w:p>
    <w:p w14:paraId="79EBA96E" w14:textId="77777777" w:rsidR="0088370E" w:rsidRPr="0088370E" w:rsidRDefault="0088370E" w:rsidP="00883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8370E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SBYTE is used because temperature </w:t>
      </w:r>
      <w:proofErr w:type="gramStart"/>
      <w:r w:rsidRPr="0088370E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change</w:t>
      </w:r>
      <w:proofErr w:type="gramEnd"/>
      <w:r w:rsidRPr="0088370E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may be</w:t>
      </w:r>
    </w:p>
    <w:p w14:paraId="60CFE210" w14:textId="77777777" w:rsidR="0088370E" w:rsidRPr="0088370E" w:rsidRDefault="0088370E" w:rsidP="00883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8370E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positive, negative, or zero.</w:t>
      </w:r>
    </w:p>
    <w:p w14:paraId="22205874" w14:textId="77777777" w:rsidR="0088370E" w:rsidRPr="0088370E" w:rsidRDefault="0088370E" w:rsidP="00883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8370E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!</w:t>
      </w:r>
    </w:p>
    <w:p w14:paraId="4DEE2F69" w14:textId="77777777" w:rsidR="0088370E" w:rsidRPr="0088370E" w:rsidRDefault="0088370E" w:rsidP="00883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459D9DBF" w14:textId="77777777" w:rsidR="0088370E" w:rsidRPr="0088370E" w:rsidRDefault="0088370E" w:rsidP="00883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proofErr w:type="spellStart"/>
      <w:r w:rsidRPr="0088370E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tempRise</w:t>
      </w:r>
      <w:proofErr w:type="spellEnd"/>
      <w:r w:rsidRPr="0088370E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SBYTE   +5    </w:t>
      </w:r>
      <w:proofErr w:type="gramStart"/>
      <w:r w:rsidRPr="0088370E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;</w:t>
      </w:r>
      <w:proofErr w:type="gramEnd"/>
      <w:r w:rsidRPr="0088370E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Temperature increased by 5 degrees</w:t>
      </w:r>
    </w:p>
    <w:p w14:paraId="4AB9709E" w14:textId="77777777" w:rsidR="0088370E" w:rsidRPr="0088370E" w:rsidRDefault="0088370E" w:rsidP="00883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proofErr w:type="spellStart"/>
      <w:r w:rsidRPr="0088370E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tempFall</w:t>
      </w:r>
      <w:proofErr w:type="spellEnd"/>
      <w:r w:rsidRPr="0088370E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SBYTE   -3    </w:t>
      </w:r>
      <w:proofErr w:type="gramStart"/>
      <w:r w:rsidRPr="0088370E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;</w:t>
      </w:r>
      <w:proofErr w:type="gramEnd"/>
      <w:r w:rsidRPr="0088370E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Temperature decreased by 3 degrees</w:t>
      </w:r>
    </w:p>
    <w:p w14:paraId="47223B22" w14:textId="77777777" w:rsidR="0088370E" w:rsidRPr="0088370E" w:rsidRDefault="0088370E" w:rsidP="00883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proofErr w:type="spellStart"/>
      <w:proofErr w:type="gramStart"/>
      <w:r w:rsidRPr="0088370E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tempNoChange</w:t>
      </w:r>
      <w:proofErr w:type="spellEnd"/>
      <w:r w:rsidRPr="0088370E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SBYTE</w:t>
      </w:r>
      <w:proofErr w:type="gramEnd"/>
      <w:r w:rsidRPr="0088370E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0    </w:t>
      </w:r>
      <w:proofErr w:type="gramStart"/>
      <w:r w:rsidRPr="0088370E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;</w:t>
      </w:r>
      <w:proofErr w:type="gramEnd"/>
      <w:r w:rsidRPr="0088370E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No temperature change</w:t>
      </w:r>
    </w:p>
    <w:p w14:paraId="2F41A952" w14:textId="77777777" w:rsidR="0088370E" w:rsidRDefault="0088370E" w:rsidP="00185C27">
      <w:pPr>
        <w:pStyle w:val="H2"/>
      </w:pPr>
    </w:p>
    <w:p w14:paraId="73045055" w14:textId="766BA98A" w:rsidR="006F3BE7" w:rsidRDefault="0088370E" w:rsidP="0088370E">
      <w:pPr>
        <w:pStyle w:val="H2"/>
      </w:pPr>
      <w:r>
        <w:lastRenderedPageBreak/>
        <w:t>Task 05:</w:t>
      </w:r>
    </w:p>
    <w:p w14:paraId="3BC722DB" w14:textId="77777777" w:rsidR="0088370E" w:rsidRPr="0088370E" w:rsidRDefault="0088370E" w:rsidP="00883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8370E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INCLUDE Irvine32.inc</w:t>
      </w:r>
    </w:p>
    <w:p w14:paraId="6190F177" w14:textId="77777777" w:rsidR="0088370E" w:rsidRPr="0088370E" w:rsidRDefault="0088370E" w:rsidP="00883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108C4E21" w14:textId="77777777" w:rsidR="0088370E" w:rsidRPr="0088370E" w:rsidRDefault="0088370E" w:rsidP="00883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8370E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.data </w:t>
      </w:r>
    </w:p>
    <w:p w14:paraId="719E110A" w14:textId="77777777" w:rsidR="0088370E" w:rsidRPr="0088370E" w:rsidRDefault="0088370E" w:rsidP="00883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8370E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proofErr w:type="spellStart"/>
      <w:r w:rsidRPr="0088370E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bookIssuedToday</w:t>
      </w:r>
      <w:proofErr w:type="spellEnd"/>
      <w:r w:rsidRPr="0088370E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DWORD 0</w:t>
      </w:r>
    </w:p>
    <w:p w14:paraId="5800B0A8" w14:textId="77777777" w:rsidR="0088370E" w:rsidRPr="0088370E" w:rsidRDefault="0088370E" w:rsidP="00883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8370E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proofErr w:type="spellStart"/>
      <w:r w:rsidRPr="0088370E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bookIncreament</w:t>
      </w:r>
      <w:proofErr w:type="spellEnd"/>
      <w:r w:rsidRPr="0088370E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DWORD 1</w:t>
      </w:r>
    </w:p>
    <w:p w14:paraId="2D85F8F8" w14:textId="77777777" w:rsidR="0088370E" w:rsidRPr="0088370E" w:rsidRDefault="0088370E" w:rsidP="00883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07AD1711" w14:textId="77777777" w:rsidR="0088370E" w:rsidRPr="0088370E" w:rsidRDefault="0088370E" w:rsidP="00883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proofErr w:type="gramStart"/>
      <w:r w:rsidRPr="0088370E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.code</w:t>
      </w:r>
      <w:proofErr w:type="gramEnd"/>
      <w:r w:rsidRPr="0088370E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</w:p>
    <w:p w14:paraId="165A99E8" w14:textId="77777777" w:rsidR="0088370E" w:rsidRPr="0088370E" w:rsidRDefault="0088370E" w:rsidP="00883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8370E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main PROC</w:t>
      </w:r>
    </w:p>
    <w:p w14:paraId="2CCF0BA2" w14:textId="77777777" w:rsidR="0088370E" w:rsidRPr="0088370E" w:rsidRDefault="0088370E" w:rsidP="00883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8370E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  <w:t xml:space="preserve">mov </w:t>
      </w:r>
      <w:proofErr w:type="spellStart"/>
      <w:r w:rsidRPr="0088370E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ecx</w:t>
      </w:r>
      <w:proofErr w:type="spellEnd"/>
      <w:r w:rsidRPr="0088370E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, 10</w:t>
      </w:r>
    </w:p>
    <w:p w14:paraId="1DFE2217" w14:textId="77777777" w:rsidR="0088370E" w:rsidRPr="0088370E" w:rsidRDefault="0088370E" w:rsidP="00883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8370E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proofErr w:type="gramStart"/>
      <w:r w:rsidRPr="0088370E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mov</w:t>
      </w:r>
      <w:proofErr w:type="gramEnd"/>
      <w:r w:rsidRPr="0088370E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88370E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eax</w:t>
      </w:r>
      <w:proofErr w:type="spellEnd"/>
      <w:r w:rsidRPr="0088370E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, 0</w:t>
      </w:r>
    </w:p>
    <w:p w14:paraId="396E96D6" w14:textId="77777777" w:rsidR="0088370E" w:rsidRPr="0088370E" w:rsidRDefault="0088370E" w:rsidP="00883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629D5859" w14:textId="77777777" w:rsidR="0088370E" w:rsidRPr="0088370E" w:rsidRDefault="0088370E" w:rsidP="00883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proofErr w:type="spellStart"/>
      <w:r w:rsidRPr="0088370E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CountLoop</w:t>
      </w:r>
      <w:proofErr w:type="spellEnd"/>
      <w:r w:rsidRPr="0088370E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:</w:t>
      </w:r>
    </w:p>
    <w:p w14:paraId="4953288C" w14:textId="77777777" w:rsidR="0088370E" w:rsidRPr="0088370E" w:rsidRDefault="0088370E" w:rsidP="00883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8370E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proofErr w:type="spellStart"/>
      <w:r w:rsidRPr="0088370E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cmp</w:t>
      </w:r>
      <w:proofErr w:type="spellEnd"/>
      <w:r w:rsidRPr="0088370E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ecx,0</w:t>
      </w:r>
    </w:p>
    <w:p w14:paraId="16475103" w14:textId="77777777" w:rsidR="0088370E" w:rsidRPr="0088370E" w:rsidRDefault="0088370E" w:rsidP="00883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8370E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  <w:t>je Finished</w:t>
      </w:r>
    </w:p>
    <w:p w14:paraId="48FBA4E0" w14:textId="77777777" w:rsidR="0088370E" w:rsidRPr="0088370E" w:rsidRDefault="0088370E" w:rsidP="00883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8370E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  <w:t xml:space="preserve">add </w:t>
      </w:r>
      <w:proofErr w:type="spellStart"/>
      <w:r w:rsidRPr="0088370E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eax</w:t>
      </w:r>
      <w:proofErr w:type="spellEnd"/>
      <w:r w:rsidRPr="0088370E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, </w:t>
      </w:r>
      <w:proofErr w:type="spellStart"/>
      <w:r w:rsidRPr="0088370E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bookIncreament</w:t>
      </w:r>
      <w:proofErr w:type="spellEnd"/>
    </w:p>
    <w:p w14:paraId="78F0F578" w14:textId="77777777" w:rsidR="0088370E" w:rsidRPr="0088370E" w:rsidRDefault="0088370E" w:rsidP="00883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8370E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  <w:t xml:space="preserve">dec </w:t>
      </w:r>
      <w:proofErr w:type="spellStart"/>
      <w:r w:rsidRPr="0088370E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ecx</w:t>
      </w:r>
      <w:proofErr w:type="spellEnd"/>
    </w:p>
    <w:p w14:paraId="4F060377" w14:textId="77777777" w:rsidR="0088370E" w:rsidRPr="0088370E" w:rsidRDefault="0088370E" w:rsidP="00883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8370E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proofErr w:type="spellStart"/>
      <w:r w:rsidRPr="0088370E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jmp</w:t>
      </w:r>
      <w:proofErr w:type="spellEnd"/>
      <w:r w:rsidRPr="0088370E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88370E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CountLoop</w:t>
      </w:r>
      <w:proofErr w:type="spellEnd"/>
    </w:p>
    <w:p w14:paraId="34BFC446" w14:textId="77777777" w:rsidR="0088370E" w:rsidRPr="0088370E" w:rsidRDefault="0088370E" w:rsidP="00883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3BD97551" w14:textId="77777777" w:rsidR="0088370E" w:rsidRPr="0088370E" w:rsidRDefault="0088370E" w:rsidP="00883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8370E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Finished:</w:t>
      </w:r>
    </w:p>
    <w:p w14:paraId="20766DA2" w14:textId="77777777" w:rsidR="0088370E" w:rsidRPr="0088370E" w:rsidRDefault="0088370E" w:rsidP="00883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8370E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  <w:t xml:space="preserve">mov </w:t>
      </w:r>
      <w:proofErr w:type="spellStart"/>
      <w:r w:rsidRPr="0088370E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bookIssuedToday</w:t>
      </w:r>
      <w:proofErr w:type="spellEnd"/>
      <w:r w:rsidRPr="0088370E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, </w:t>
      </w:r>
      <w:proofErr w:type="spellStart"/>
      <w:r w:rsidRPr="0088370E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eax</w:t>
      </w:r>
      <w:proofErr w:type="spellEnd"/>
    </w:p>
    <w:p w14:paraId="7A58A515" w14:textId="77777777" w:rsidR="0088370E" w:rsidRPr="0088370E" w:rsidRDefault="0088370E" w:rsidP="00883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8370E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  <w:t xml:space="preserve">call </w:t>
      </w:r>
      <w:proofErr w:type="spellStart"/>
      <w:r w:rsidRPr="0088370E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DumpRegs</w:t>
      </w:r>
      <w:proofErr w:type="spellEnd"/>
    </w:p>
    <w:p w14:paraId="35C2108A" w14:textId="77777777" w:rsidR="0088370E" w:rsidRPr="0088370E" w:rsidRDefault="0088370E" w:rsidP="00883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8370E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  <w:t>exit</w:t>
      </w:r>
    </w:p>
    <w:p w14:paraId="710145FD" w14:textId="77777777" w:rsidR="0088370E" w:rsidRPr="0088370E" w:rsidRDefault="0088370E" w:rsidP="00883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8370E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main ENDP</w:t>
      </w:r>
    </w:p>
    <w:p w14:paraId="58E6DC2A" w14:textId="77777777" w:rsidR="0088370E" w:rsidRPr="0088370E" w:rsidRDefault="0088370E" w:rsidP="00883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8370E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END main</w:t>
      </w:r>
    </w:p>
    <w:p w14:paraId="02CA23C1" w14:textId="77777777" w:rsidR="0088370E" w:rsidRDefault="0088370E" w:rsidP="0088370E">
      <w:pPr>
        <w:pStyle w:val="H2"/>
      </w:pPr>
    </w:p>
    <w:p w14:paraId="5384C901" w14:textId="51398429" w:rsidR="0088370E" w:rsidRDefault="0088370E" w:rsidP="0088370E">
      <w:pPr>
        <w:pStyle w:val="H2"/>
      </w:pPr>
      <w:r w:rsidRPr="0088370E">
        <w:drawing>
          <wp:inline distT="0" distB="0" distL="0" distR="0" wp14:anchorId="268FFD86" wp14:editId="7CFDD558">
            <wp:extent cx="5096586" cy="1676634"/>
            <wp:effectExtent l="0" t="0" r="8890" b="0"/>
            <wp:docPr id="1139333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3330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AB3D6" w14:textId="77777777" w:rsidR="00221EE1" w:rsidRDefault="00221EE1" w:rsidP="00221EE1">
      <w:pPr>
        <w:pStyle w:val="H2"/>
      </w:pPr>
    </w:p>
    <w:p w14:paraId="6F21BC08" w14:textId="77777777" w:rsidR="006F3BE7" w:rsidRDefault="006F3BE7" w:rsidP="00221EE1">
      <w:pPr>
        <w:pStyle w:val="H2"/>
      </w:pPr>
      <w:r>
        <w:br w:type="textWrapping" w:clear="all"/>
      </w:r>
    </w:p>
    <w:p w14:paraId="7C376DF2" w14:textId="77777777" w:rsidR="003B3F80" w:rsidRDefault="003B3F80" w:rsidP="006F3BE7">
      <w:r>
        <w:t xml:space="preserve"> </w:t>
      </w:r>
    </w:p>
    <w:p w14:paraId="7581E49B" w14:textId="77777777" w:rsidR="00CC6F0E" w:rsidRPr="00CC6F0E" w:rsidRDefault="00CC6F0E" w:rsidP="00CC6F0E">
      <w:pPr>
        <w:rPr>
          <w:sz w:val="24"/>
        </w:rPr>
      </w:pPr>
    </w:p>
    <w:p w14:paraId="132C0CB7" w14:textId="77777777" w:rsidR="00CC6F0E" w:rsidRDefault="00CC6F0E" w:rsidP="00CC6F0E"/>
    <w:p w14:paraId="1BF08C71" w14:textId="77777777" w:rsidR="00CC6F0E" w:rsidRPr="00CC6F0E" w:rsidRDefault="00CC6F0E" w:rsidP="00CC6F0E">
      <w:pPr>
        <w:tabs>
          <w:tab w:val="left" w:pos="2381"/>
        </w:tabs>
      </w:pPr>
    </w:p>
    <w:sectPr w:rsidR="00CC6F0E" w:rsidRPr="00CC6F0E" w:rsidSect="00147CC1">
      <w:pgSz w:w="11906" w:h="16838" w:code="9"/>
      <w:pgMar w:top="720" w:right="720" w:bottom="720" w:left="720" w:header="720" w:footer="720" w:gutter="0"/>
      <w:pgBorders w:display="not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pgNumType w:start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C0FD12" w14:textId="77777777" w:rsidR="00A745D7" w:rsidRDefault="00A745D7" w:rsidP="00967010">
      <w:pPr>
        <w:spacing w:after="0" w:line="240" w:lineRule="auto"/>
      </w:pPr>
      <w:r>
        <w:separator/>
      </w:r>
    </w:p>
  </w:endnote>
  <w:endnote w:type="continuationSeparator" w:id="0">
    <w:p w14:paraId="65E4B269" w14:textId="77777777" w:rsidR="00A745D7" w:rsidRDefault="00A745D7" w:rsidP="009670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masis MT Pro Medium">
    <w:charset w:val="00"/>
    <w:family w:val="roman"/>
    <w:pitch w:val="variable"/>
    <w:sig w:usb0="A00000AF" w:usb1="4000205B" w:usb2="00000000" w:usb3="00000000" w:csb0="00000093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F39E98" w14:textId="77777777" w:rsidR="00A745D7" w:rsidRDefault="00A745D7" w:rsidP="00967010">
      <w:pPr>
        <w:spacing w:after="0" w:line="240" w:lineRule="auto"/>
      </w:pPr>
      <w:r>
        <w:separator/>
      </w:r>
    </w:p>
  </w:footnote>
  <w:footnote w:type="continuationSeparator" w:id="0">
    <w:p w14:paraId="374AA764" w14:textId="77777777" w:rsidR="00A745D7" w:rsidRDefault="00A745D7" w:rsidP="0096701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E65"/>
    <w:rsid w:val="00022392"/>
    <w:rsid w:val="00147CC1"/>
    <w:rsid w:val="00185C27"/>
    <w:rsid w:val="001876A2"/>
    <w:rsid w:val="001E4477"/>
    <w:rsid w:val="00221EE1"/>
    <w:rsid w:val="002F4708"/>
    <w:rsid w:val="00304637"/>
    <w:rsid w:val="003B3F80"/>
    <w:rsid w:val="003F1F1A"/>
    <w:rsid w:val="00414CFB"/>
    <w:rsid w:val="005774EC"/>
    <w:rsid w:val="00603E65"/>
    <w:rsid w:val="00667344"/>
    <w:rsid w:val="006F3BE7"/>
    <w:rsid w:val="00817608"/>
    <w:rsid w:val="0088370E"/>
    <w:rsid w:val="008E62E6"/>
    <w:rsid w:val="00967010"/>
    <w:rsid w:val="0099119D"/>
    <w:rsid w:val="009A79FF"/>
    <w:rsid w:val="00A745D7"/>
    <w:rsid w:val="00B2201D"/>
    <w:rsid w:val="00B968AF"/>
    <w:rsid w:val="00BD1C34"/>
    <w:rsid w:val="00C27BE7"/>
    <w:rsid w:val="00C86C88"/>
    <w:rsid w:val="00CB7F4B"/>
    <w:rsid w:val="00CC6F0E"/>
    <w:rsid w:val="00D801FA"/>
    <w:rsid w:val="00E65718"/>
    <w:rsid w:val="00E95A47"/>
    <w:rsid w:val="00EA7C2A"/>
    <w:rsid w:val="00F12767"/>
    <w:rsid w:val="00F57E96"/>
    <w:rsid w:val="00F87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D59163"/>
  <w15:chartTrackingRefBased/>
  <w15:docId w15:val="{93EB33C1-5238-443E-A220-051672701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6F0E"/>
    <w:rPr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9A79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79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79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79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79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79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79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79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79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79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79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79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79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79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79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79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79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79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79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79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79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79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79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79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79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79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79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79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79FF"/>
    <w:rPr>
      <w:b/>
      <w:bCs/>
      <w:smallCaps/>
      <w:color w:val="0F4761" w:themeColor="accent1" w:themeShade="BF"/>
      <w:spacing w:val="5"/>
    </w:rPr>
  </w:style>
  <w:style w:type="paragraph" w:customStyle="1" w:styleId="H1">
    <w:name w:val="H1"/>
    <w:basedOn w:val="Normal"/>
    <w:qFormat/>
    <w:rsid w:val="00F879D3"/>
    <w:rPr>
      <w:rFonts w:ascii="ADLaM Display" w:hAnsi="ADLaM Display" w:cs="ADLaM Display"/>
      <w:sz w:val="56"/>
      <w:szCs w:val="56"/>
      <w:u w:val="single"/>
    </w:rPr>
  </w:style>
  <w:style w:type="paragraph" w:customStyle="1" w:styleId="H2">
    <w:name w:val="H2"/>
    <w:basedOn w:val="Normal"/>
    <w:qFormat/>
    <w:rsid w:val="00F879D3"/>
    <w:rPr>
      <w:rFonts w:ascii="Amasis MT Pro Medium" w:hAnsi="Amasis MT Pro Medium" w:cstheme="majorBidi"/>
      <w:sz w:val="44"/>
      <w:szCs w:val="44"/>
      <w:u w:val="single"/>
    </w:rPr>
  </w:style>
  <w:style w:type="paragraph" w:styleId="Header">
    <w:name w:val="header"/>
    <w:basedOn w:val="Normal"/>
    <w:link w:val="HeaderChar"/>
    <w:uiPriority w:val="99"/>
    <w:unhideWhenUsed/>
    <w:rsid w:val="009670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7010"/>
  </w:style>
  <w:style w:type="paragraph" w:styleId="Footer">
    <w:name w:val="footer"/>
    <w:basedOn w:val="Normal"/>
    <w:link w:val="FooterChar"/>
    <w:uiPriority w:val="99"/>
    <w:unhideWhenUsed/>
    <w:rsid w:val="009670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7010"/>
  </w:style>
  <w:style w:type="paragraph" w:styleId="NoSpacing">
    <w:name w:val="No Spacing"/>
    <w:link w:val="NoSpacingChar"/>
    <w:uiPriority w:val="1"/>
    <w:qFormat/>
    <w:rsid w:val="00147CC1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147CC1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istrator\Documents\Custom%20Office%20Templates\Assignment%20Templete%201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BAI-2A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Assignment Templete 1.dotx</Template>
  <TotalTime>45</TotalTime>
  <Pages>4</Pages>
  <Words>207</Words>
  <Characters>1183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ASSIGNMENT</vt:lpstr>
    </vt:vector>
  </TitlesOfParts>
  <Company/>
  <LinksUpToDate>false</LinksUpToDate>
  <CharactersWithSpaces>1388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02</dc:title>
  <dc:subject>K25-0064</dc:subject>
  <dc:creator>Sarim Raza Ansari</dc:creator>
  <cp:keywords/>
  <dc:description/>
  <cp:lastModifiedBy>K250064 Sarim Raza Ansari</cp:lastModifiedBy>
  <cp:revision>1</cp:revision>
  <cp:lastPrinted>2026-02-01T11:33:00Z</cp:lastPrinted>
  <dcterms:created xsi:type="dcterms:W3CDTF">2026-09-13T15:32:00Z</dcterms:created>
  <dcterms:modified xsi:type="dcterms:W3CDTF">2026-09-13T16:17:00Z</dcterms:modified>
</cp:coreProperties>
</file>